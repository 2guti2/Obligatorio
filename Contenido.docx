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FC7984" w14:textId="66C4B913" w:rsidR="00661446" w:rsidRDefault="00661446"/>
    <w:sdt>
      <w:sdtPr>
        <w:id w:val="1947352418"/>
        <w:docPartObj>
          <w:docPartGallery w:val="Cover Pages"/>
          <w:docPartUnique/>
        </w:docPartObj>
      </w:sdtPr>
      <w:sdtEndPr>
        <w:rPr>
          <w:rFonts w:ascii="Corbel" w:hAnsi="Corbel"/>
          <w:noProof/>
          <w:color w:val="0D5672"/>
          <w:lang w:val="es-ES"/>
        </w:rPr>
      </w:sdtEndPr>
      <w:sdtContent>
        <w:p w14:paraId="57744AF4" w14:textId="4E690BF4" w:rsidR="00ED2F83" w:rsidRDefault="00ED2F83">
          <w:r>
            <w:rPr>
              <w:noProof/>
              <w:lang w:eastAsia="en-U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7CCB092" wp14:editId="429EAB1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upo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ángulo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ángulo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EA69699" w14:textId="07F7BFFC" w:rsidR="00ED2F83" w:rsidRDefault="00ED2F83" w:rsidP="00ED2F83">
                                  <w:pPr>
                                    <w:pStyle w:val="NoSpacing"/>
                                    <w:jc w:val="center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</w:p>
                                <w:p w14:paraId="07EC5516" w14:textId="77777777" w:rsidR="00ED2F83" w:rsidRDefault="00D12FF8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922067218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ED2F83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ED2F83">
                                    <w:rPr>
                                      <w:caps/>
                                      <w:color w:val="FFFFFF" w:themeColor="background1"/>
                                      <w:lang w:val="es-ES"/>
                                    </w:rPr>
                                    <w:t xml:space="preserve"> 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2113163453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ED2F83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Cuadro de texto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Arial" w:eastAsiaTheme="majorEastAsia" w:hAnsi="Arial" w:cs="Arial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ítulo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CA83DD1" w14:textId="77777777" w:rsidR="00ED2F83" w:rsidRDefault="00ED2F83" w:rsidP="00ED2F83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jc w:val="left"/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 w:rsidRPr="00ED2F83">
                                        <w:rPr>
                                          <w:rFonts w:ascii="Arial" w:eastAsiaTheme="majorEastAsia" w:hAnsi="Arial" w:cs="Arial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Obli</w:t>
                                      </w:r>
                                      <w:r>
                                        <w:rPr>
                                          <w:rFonts w:ascii="Arial" w:eastAsiaTheme="majorEastAsia" w:hAnsi="Arial" w:cs="Arial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gatorio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335B74" w:themeColor="text2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D587117" w14:textId="239DAEF1" w:rsidR="00ED2F83" w:rsidRDefault="00ED2F83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335B74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335B74" w:themeColor="text2"/>
                                          <w:sz w:val="36"/>
                                          <w:szCs w:val="36"/>
                                        </w:rPr>
                                        <w:t>Estructuras de datos y algoritmos 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7CCB092" id="Grupo 119" o:spid="_x0000_s1026" style="position:absolute;left:0;text-align:left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">
                    <v:rect id="Rectángulo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1cade4 [3204]" stroked="f" strokeweight="1pt"/>
                    <v:rect id="Rectángulo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2683c6 [3205]" stroked="f" strokeweight="1pt">
                      <v:textbox inset="36pt,14.4pt,36pt,36pt">
                        <w:txbxContent>
                          <w:p w14:paraId="6EA69699" w14:textId="07F7BFFC" w:rsidR="00ED2F83" w:rsidRDefault="00ED2F83" w:rsidP="00ED2F83">
                            <w:pPr>
                              <w:pStyle w:val="NoSpacing"/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  <w:p w14:paraId="07EC5516" w14:textId="77777777" w:rsidR="00ED2F83" w:rsidRDefault="00D12FF8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922067218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ED2F83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ED2F83">
                              <w:rPr>
                                <w:caps/>
                                <w:color w:val="FFFFFF" w:themeColor="background1"/>
                                <w:lang w:val="es-ES"/>
                              </w:rPr>
                              <w:t xml:space="preserve"> 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2113163453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ED2F83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="Arial" w:eastAsiaTheme="majorEastAsia" w:hAnsi="Arial" w:cs="Arial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ítulo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6CA83DD1" w14:textId="77777777" w:rsidR="00ED2F83" w:rsidRDefault="00ED2F83" w:rsidP="00ED2F83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jc w:val="left"/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 w:rsidRPr="00ED2F83">
                                  <w:rPr>
                                    <w:rFonts w:ascii="Arial" w:eastAsiaTheme="majorEastAsia" w:hAnsi="Arial" w:cs="Arial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Obli</w:t>
                                </w:r>
                                <w:r>
                                  <w:rPr>
                                    <w:rFonts w:ascii="Arial" w:eastAsiaTheme="majorEastAsia" w:hAnsi="Arial" w:cs="Arial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gatorio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335B74" w:themeColor="text2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0D587117" w14:textId="239DAEF1" w:rsidR="00ED2F83" w:rsidRDefault="00ED2F83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335B74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335B74" w:themeColor="text2"/>
                                    <w:sz w:val="36"/>
                                    <w:szCs w:val="36"/>
                                  </w:rPr>
                                  <w:t>Estructuras de datos y algoritmos 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36C5459" w14:textId="642FB259" w:rsidR="00ED2F83" w:rsidRDefault="00651840">
          <w:pPr>
            <w:rPr>
              <w:rFonts w:ascii="Corbel" w:eastAsiaTheme="majorEastAsia" w:hAnsi="Corbel" w:cstheme="majorBidi"/>
              <w:noProof/>
              <w:color w:val="0D5672"/>
              <w:spacing w:val="-7"/>
              <w:sz w:val="56"/>
              <w:szCs w:val="56"/>
              <w:lang w:val="es-ES"/>
            </w:rPr>
          </w:pPr>
          <w:r>
            <w:rPr>
              <w:noProof/>
              <w:color w:val="141823"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14D9DBAC" wp14:editId="41AA2D21">
                    <wp:simplePos x="0" y="0"/>
                    <wp:positionH relativeFrom="column">
                      <wp:posOffset>4184650</wp:posOffset>
                    </wp:positionH>
                    <wp:positionV relativeFrom="paragraph">
                      <wp:posOffset>6826969</wp:posOffset>
                    </wp:positionV>
                    <wp:extent cx="1911350" cy="810176"/>
                    <wp:effectExtent l="0" t="0" r="0" b="0"/>
                    <wp:wrapNone/>
                    <wp:docPr id="8" name="Text Box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911350" cy="810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51B2285" w14:textId="02BFB6DB" w:rsidR="00651840" w:rsidRPr="00651840" w:rsidRDefault="00651840" w:rsidP="00651840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651840">
                                  <w:rPr>
                                    <w:color w:val="FFFFFF" w:themeColor="background1"/>
                                    <w:sz w:val="32"/>
                                  </w:rPr>
                                  <w:t>Bruno Vezoli</w:t>
                                </w:r>
                              </w:p>
                              <w:p w14:paraId="0FD6AB6E" w14:textId="3E5CDBA8" w:rsidR="00651840" w:rsidRPr="00651840" w:rsidRDefault="00651840" w:rsidP="00651840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651840">
                                  <w:rPr>
                                    <w:color w:val="FFFFFF" w:themeColor="background1"/>
                                    <w:sz w:val="32"/>
                                  </w:rPr>
                                  <w:t>(201150)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14D9DBAC" id="Text Box 8" o:spid="_x0000_s1030" type="#_x0000_t202" style="position:absolute;left:0;text-align:left;margin-left:329.5pt;margin-top:537.55pt;width:150.5pt;height:63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" filled="f" stroked="f" strokeweight=".5pt">
                    <v:textbox>
                      <w:txbxContent>
                        <w:p w14:paraId="151B2285" w14:textId="02BFB6DB" w:rsidR="00651840" w:rsidRPr="00651840" w:rsidRDefault="00651840" w:rsidP="00651840">
                          <w:pPr>
                            <w:jc w:val="center"/>
                            <w:rPr>
                              <w:color w:val="FFFFFF" w:themeColor="background1"/>
                              <w:sz w:val="32"/>
                            </w:rPr>
                          </w:pPr>
                          <w:r w:rsidRPr="00651840">
                            <w:rPr>
                              <w:color w:val="FFFFFF" w:themeColor="background1"/>
                              <w:sz w:val="32"/>
                            </w:rPr>
                            <w:t>Bruno Vezoli</w:t>
                          </w:r>
                        </w:p>
                        <w:p w14:paraId="0FD6AB6E" w14:textId="3E5CDBA8" w:rsidR="00651840" w:rsidRPr="00651840" w:rsidRDefault="00651840" w:rsidP="00651840">
                          <w:pPr>
                            <w:jc w:val="center"/>
                            <w:rPr>
                              <w:color w:val="FFFFFF" w:themeColor="background1"/>
                              <w:sz w:val="32"/>
                            </w:rPr>
                          </w:pPr>
                          <w:r w:rsidRPr="00651840">
                            <w:rPr>
                              <w:color w:val="FFFFFF" w:themeColor="background1"/>
                              <w:sz w:val="32"/>
                            </w:rPr>
                            <w:t>(201150)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color w:val="141823"/>
            </w:rPr>
            <w:drawing>
              <wp:anchor distT="0" distB="0" distL="114300" distR="114300" simplePos="0" relativeHeight="251665408" behindDoc="1" locked="0" layoutInCell="1" allowOverlap="1" wp14:anchorId="1026EACC" wp14:editId="4D07F400">
                <wp:simplePos x="0" y="0"/>
                <wp:positionH relativeFrom="margin">
                  <wp:posOffset>4406900</wp:posOffset>
                </wp:positionH>
                <wp:positionV relativeFrom="paragraph">
                  <wp:posOffset>4271645</wp:posOffset>
                </wp:positionV>
                <wp:extent cx="1511300" cy="1854200"/>
                <wp:effectExtent l="0" t="0" r="0" b="0"/>
                <wp:wrapSquare wrapText="bothSides"/>
                <wp:docPr id="12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10352331_721963187889894_2488883241292047085_n.jpg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sharpenSoften amount="50000"/>
                                  </a14:imgEffect>
                                  <a14:imgEffect>
                                    <a14:colorTemperature colorTemp="11200"/>
                                  </a14:imgEffect>
                                  <a14:imgEffect>
                                    <a14:brightnessContrast bright="8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1300" cy="1854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D2F83">
            <w:rPr>
              <w:rFonts w:ascii="Corbel" w:hAnsi="Corbel"/>
              <w:noProof/>
              <w:szCs w:val="20"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96DEC71" wp14:editId="791482DD">
                    <wp:simplePos x="0" y="0"/>
                    <wp:positionH relativeFrom="column">
                      <wp:posOffset>619125</wp:posOffset>
                    </wp:positionH>
                    <wp:positionV relativeFrom="paragraph">
                      <wp:posOffset>6796405</wp:posOffset>
                    </wp:positionV>
                    <wp:extent cx="1781175" cy="685800"/>
                    <wp:effectExtent l="0" t="0" r="0" b="0"/>
                    <wp:wrapNone/>
                    <wp:docPr id="3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81175" cy="685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FB094E" w14:textId="77777777" w:rsidR="00ED2F83" w:rsidRPr="00ED2F83" w:rsidRDefault="00ED2F83" w:rsidP="00ED2F83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ED2F83">
                                  <w:rPr>
                                    <w:color w:val="FFFFFF" w:themeColor="background1"/>
                                    <w:sz w:val="32"/>
                                  </w:rPr>
                                  <w:t>Matías Gutierrez</w:t>
                                </w:r>
                              </w:p>
                              <w:p w14:paraId="75A0D9F6" w14:textId="77777777" w:rsidR="00ED2F83" w:rsidRPr="00ED2F83" w:rsidRDefault="00ED2F83" w:rsidP="00ED2F83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ED2F83">
                                  <w:rPr>
                                    <w:color w:val="FFFFFF" w:themeColor="background1"/>
                                    <w:sz w:val="32"/>
                                  </w:rPr>
                                  <w:t>(200244)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96DEC71" id="Cuadro de texto 3" o:spid="_x0000_s1030" type="#_x0000_t202" style="position:absolute;left:0;text-align:left;margin-left:48.75pt;margin-top:535.15pt;width:140.25pt;height:5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" filled="f" stroked="f" strokeweight=".5pt">
                    <v:textbox>
                      <w:txbxContent>
                        <w:p w14:paraId="6CFB094E" w14:textId="77777777" w:rsidR="00ED2F83" w:rsidRPr="00ED2F83" w:rsidRDefault="00ED2F83" w:rsidP="00ED2F83">
                          <w:pPr>
                            <w:jc w:val="center"/>
                            <w:rPr>
                              <w:color w:val="FFFFFF" w:themeColor="background1"/>
                              <w:sz w:val="32"/>
                            </w:rPr>
                          </w:pPr>
                          <w:r w:rsidRPr="00ED2F83">
                            <w:rPr>
                              <w:color w:val="FFFFFF" w:themeColor="background1"/>
                              <w:sz w:val="32"/>
                            </w:rPr>
                            <w:t>Matías Gutierrez</w:t>
                          </w:r>
                        </w:p>
                        <w:p w14:paraId="75A0D9F6" w14:textId="77777777" w:rsidR="00ED2F83" w:rsidRPr="00ED2F83" w:rsidRDefault="00ED2F83" w:rsidP="00ED2F83">
                          <w:pPr>
                            <w:jc w:val="center"/>
                            <w:rPr>
                              <w:color w:val="FFFFFF" w:themeColor="background1"/>
                              <w:sz w:val="32"/>
                            </w:rPr>
                          </w:pPr>
                          <w:r w:rsidRPr="00ED2F83">
                            <w:rPr>
                              <w:color w:val="FFFFFF" w:themeColor="background1"/>
                              <w:sz w:val="32"/>
                            </w:rPr>
                            <w:t>(200244)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ED2F83">
            <w:rPr>
              <w:rFonts w:ascii="Corbel" w:hAnsi="Corbel"/>
              <w:noProof/>
              <w:szCs w:val="20"/>
              <w:lang w:eastAsia="en-US"/>
            </w:rPr>
            <w:drawing>
              <wp:anchor distT="0" distB="0" distL="114300" distR="114300" simplePos="0" relativeHeight="251660288" behindDoc="0" locked="0" layoutInCell="1" allowOverlap="1" wp14:anchorId="5C16EB05" wp14:editId="76431234">
                <wp:simplePos x="0" y="0"/>
                <wp:positionH relativeFrom="column">
                  <wp:posOffset>599440</wp:posOffset>
                </wp:positionH>
                <wp:positionV relativeFrom="paragraph">
                  <wp:posOffset>4300855</wp:posOffset>
                </wp:positionV>
                <wp:extent cx="1814195" cy="1847850"/>
                <wp:effectExtent l="0" t="0" r="0" b="0"/>
                <wp:wrapSquare wrapText="bothSides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14195" cy="1847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D2F83">
            <w:rPr>
              <w:rFonts w:ascii="Corbel" w:hAnsi="Corbel"/>
              <w:noProof/>
              <w:color w:val="0D5672"/>
              <w:lang w:val="es-ES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es-ES"/>
        </w:rPr>
        <w:id w:val="-4922604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ECAEC8" w14:textId="77777777" w:rsidR="00ED2F83" w:rsidRDefault="00ED2F83">
          <w:pPr>
            <w:pStyle w:val="TOCHeading"/>
          </w:pPr>
          <w:r>
            <w:rPr>
              <w:lang w:val="es-ES"/>
            </w:rPr>
            <w:t>Contenido</w:t>
          </w:r>
        </w:p>
        <w:p w14:paraId="2B5A4B71" w14:textId="77777777" w:rsidR="005477FE" w:rsidRDefault="00ED2F83">
          <w:pPr>
            <w:pStyle w:val="TOC1"/>
            <w:tabs>
              <w:tab w:val="left" w:pos="440"/>
              <w:tab w:val="right" w:leader="dot" w:pos="10790"/>
            </w:tabs>
            <w:rPr>
              <w:noProof/>
              <w:sz w:val="22"/>
              <w:szCs w:val="22"/>
              <w:lang w:val="es-UY" w:eastAsia="es-UY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4052662" w:history="1">
            <w:r w:rsidR="005477FE" w:rsidRPr="00CF1B3E">
              <w:rPr>
                <w:rStyle w:val="Hyperlink"/>
                <w:rFonts w:ascii="Corbel" w:hAnsi="Corbel"/>
                <w:noProof/>
                <w:lang w:val="es-ES"/>
              </w:rPr>
              <w:t>1.</w:t>
            </w:r>
            <w:r w:rsidR="005477FE">
              <w:rPr>
                <w:noProof/>
                <w:sz w:val="22"/>
                <w:szCs w:val="22"/>
                <w:lang w:val="es-UY" w:eastAsia="es-UY"/>
              </w:rPr>
              <w:tab/>
            </w:r>
            <w:r w:rsidR="005477FE" w:rsidRPr="00CF1B3E">
              <w:rPr>
                <w:rStyle w:val="Hyperlink"/>
                <w:rFonts w:ascii="Corbel" w:hAnsi="Corbel"/>
                <w:noProof/>
                <w:lang w:val="es-ES"/>
              </w:rPr>
              <w:t>Análisis y diseño del sistema.</w:t>
            </w:r>
            <w:r w:rsidR="005477FE">
              <w:rPr>
                <w:noProof/>
                <w:webHidden/>
              </w:rPr>
              <w:tab/>
            </w:r>
            <w:r w:rsidR="005477FE">
              <w:rPr>
                <w:noProof/>
                <w:webHidden/>
              </w:rPr>
              <w:fldChar w:fldCharType="begin"/>
            </w:r>
            <w:r w:rsidR="005477FE">
              <w:rPr>
                <w:noProof/>
                <w:webHidden/>
              </w:rPr>
              <w:instrText xml:space="preserve"> PAGEREF _Toc454052662 \h </w:instrText>
            </w:r>
            <w:r w:rsidR="005477FE">
              <w:rPr>
                <w:noProof/>
                <w:webHidden/>
              </w:rPr>
            </w:r>
            <w:r w:rsidR="005477FE">
              <w:rPr>
                <w:noProof/>
                <w:webHidden/>
              </w:rPr>
              <w:fldChar w:fldCharType="separate"/>
            </w:r>
            <w:r w:rsidR="00C96CF8">
              <w:rPr>
                <w:noProof/>
                <w:webHidden/>
              </w:rPr>
              <w:t>2</w:t>
            </w:r>
            <w:r w:rsidR="005477FE">
              <w:rPr>
                <w:noProof/>
                <w:webHidden/>
              </w:rPr>
              <w:fldChar w:fldCharType="end"/>
            </w:r>
          </w:hyperlink>
        </w:p>
        <w:p w14:paraId="420D06FE" w14:textId="77777777" w:rsidR="005477FE" w:rsidRDefault="00D12FF8">
          <w:pPr>
            <w:pStyle w:val="TOC1"/>
            <w:tabs>
              <w:tab w:val="left" w:pos="440"/>
              <w:tab w:val="right" w:leader="dot" w:pos="10790"/>
            </w:tabs>
            <w:rPr>
              <w:noProof/>
              <w:sz w:val="22"/>
              <w:szCs w:val="22"/>
              <w:lang w:val="es-UY" w:eastAsia="es-UY"/>
            </w:rPr>
          </w:pPr>
          <w:hyperlink w:anchor="_Toc454052663" w:history="1">
            <w:r w:rsidR="005477FE" w:rsidRPr="00CF1B3E">
              <w:rPr>
                <w:rStyle w:val="Hyperlink"/>
                <w:rFonts w:ascii="Corbel" w:hAnsi="Corbel"/>
                <w:noProof/>
                <w:lang w:val="es-ES"/>
              </w:rPr>
              <w:t>2.</w:t>
            </w:r>
            <w:r w:rsidR="005477FE">
              <w:rPr>
                <w:noProof/>
                <w:sz w:val="22"/>
                <w:szCs w:val="22"/>
                <w:lang w:val="es-UY" w:eastAsia="es-UY"/>
              </w:rPr>
              <w:tab/>
            </w:r>
            <w:r w:rsidR="005477FE" w:rsidRPr="00CF1B3E">
              <w:rPr>
                <w:rStyle w:val="Hyperlink"/>
                <w:rFonts w:ascii="Corbel" w:hAnsi="Corbel"/>
                <w:noProof/>
                <w:lang w:val="es-ES"/>
              </w:rPr>
              <w:t>Implementaciones escogidas.</w:t>
            </w:r>
            <w:r w:rsidR="005477FE">
              <w:rPr>
                <w:noProof/>
                <w:webHidden/>
              </w:rPr>
              <w:tab/>
            </w:r>
            <w:r w:rsidR="005477FE">
              <w:rPr>
                <w:noProof/>
                <w:webHidden/>
              </w:rPr>
              <w:fldChar w:fldCharType="begin"/>
            </w:r>
            <w:r w:rsidR="005477FE">
              <w:rPr>
                <w:noProof/>
                <w:webHidden/>
              </w:rPr>
              <w:instrText xml:space="preserve"> PAGEREF _Toc454052663 \h </w:instrText>
            </w:r>
            <w:r w:rsidR="005477FE">
              <w:rPr>
                <w:noProof/>
                <w:webHidden/>
              </w:rPr>
            </w:r>
            <w:r w:rsidR="005477FE">
              <w:rPr>
                <w:noProof/>
                <w:webHidden/>
              </w:rPr>
              <w:fldChar w:fldCharType="separate"/>
            </w:r>
            <w:r w:rsidR="00C96CF8">
              <w:rPr>
                <w:noProof/>
                <w:webHidden/>
              </w:rPr>
              <w:t>3</w:t>
            </w:r>
            <w:r w:rsidR="005477FE">
              <w:rPr>
                <w:noProof/>
                <w:webHidden/>
              </w:rPr>
              <w:fldChar w:fldCharType="end"/>
            </w:r>
          </w:hyperlink>
        </w:p>
        <w:p w14:paraId="08D2090E" w14:textId="77777777" w:rsidR="005477FE" w:rsidRDefault="00D12FF8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454052664" w:history="1">
            <w:r w:rsidR="005477FE" w:rsidRPr="00CF1B3E">
              <w:rPr>
                <w:rStyle w:val="Hyperlink"/>
                <w:noProof/>
                <w:lang w:val="es-ES"/>
              </w:rPr>
              <w:t>TAD’s Escogidos:</w:t>
            </w:r>
            <w:r w:rsidR="005477FE">
              <w:rPr>
                <w:noProof/>
                <w:webHidden/>
              </w:rPr>
              <w:tab/>
            </w:r>
            <w:r w:rsidR="005477FE">
              <w:rPr>
                <w:noProof/>
                <w:webHidden/>
              </w:rPr>
              <w:fldChar w:fldCharType="begin"/>
            </w:r>
            <w:r w:rsidR="005477FE">
              <w:rPr>
                <w:noProof/>
                <w:webHidden/>
              </w:rPr>
              <w:instrText xml:space="preserve"> PAGEREF _Toc454052664 \h </w:instrText>
            </w:r>
            <w:r w:rsidR="005477FE">
              <w:rPr>
                <w:noProof/>
                <w:webHidden/>
              </w:rPr>
            </w:r>
            <w:r w:rsidR="005477FE">
              <w:rPr>
                <w:noProof/>
                <w:webHidden/>
              </w:rPr>
              <w:fldChar w:fldCharType="separate"/>
            </w:r>
            <w:r w:rsidR="00C96CF8">
              <w:rPr>
                <w:noProof/>
                <w:webHidden/>
              </w:rPr>
              <w:t>3</w:t>
            </w:r>
            <w:r w:rsidR="005477FE">
              <w:rPr>
                <w:noProof/>
                <w:webHidden/>
              </w:rPr>
              <w:fldChar w:fldCharType="end"/>
            </w:r>
          </w:hyperlink>
        </w:p>
        <w:p w14:paraId="7CB21C33" w14:textId="77777777" w:rsidR="005477FE" w:rsidRDefault="00D12FF8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454052665" w:history="1">
            <w:r w:rsidR="005477FE" w:rsidRPr="00CF1B3E">
              <w:rPr>
                <w:rStyle w:val="Hyperlink"/>
                <w:noProof/>
              </w:rPr>
              <w:t>Dos funciones con algoritmos más interesantes a nuestro criterio:</w:t>
            </w:r>
            <w:r w:rsidR="005477FE">
              <w:rPr>
                <w:noProof/>
                <w:webHidden/>
              </w:rPr>
              <w:tab/>
            </w:r>
            <w:r w:rsidR="005477FE">
              <w:rPr>
                <w:noProof/>
                <w:webHidden/>
              </w:rPr>
              <w:fldChar w:fldCharType="begin"/>
            </w:r>
            <w:r w:rsidR="005477FE">
              <w:rPr>
                <w:noProof/>
                <w:webHidden/>
              </w:rPr>
              <w:instrText xml:space="preserve"> PAGEREF _Toc454052665 \h </w:instrText>
            </w:r>
            <w:r w:rsidR="005477FE">
              <w:rPr>
                <w:noProof/>
                <w:webHidden/>
              </w:rPr>
            </w:r>
            <w:r w:rsidR="005477FE">
              <w:rPr>
                <w:noProof/>
                <w:webHidden/>
              </w:rPr>
              <w:fldChar w:fldCharType="separate"/>
            </w:r>
            <w:r w:rsidR="00C96CF8">
              <w:rPr>
                <w:noProof/>
                <w:webHidden/>
              </w:rPr>
              <w:t>3</w:t>
            </w:r>
            <w:r w:rsidR="005477FE">
              <w:rPr>
                <w:noProof/>
                <w:webHidden/>
              </w:rPr>
              <w:fldChar w:fldCharType="end"/>
            </w:r>
          </w:hyperlink>
        </w:p>
        <w:p w14:paraId="57F0C09E" w14:textId="77777777" w:rsidR="005477FE" w:rsidRDefault="00D12FF8">
          <w:pPr>
            <w:pStyle w:val="TOC1"/>
            <w:tabs>
              <w:tab w:val="left" w:pos="440"/>
              <w:tab w:val="right" w:leader="dot" w:pos="10790"/>
            </w:tabs>
            <w:rPr>
              <w:noProof/>
              <w:sz w:val="22"/>
              <w:szCs w:val="22"/>
              <w:lang w:val="es-UY" w:eastAsia="es-UY"/>
            </w:rPr>
          </w:pPr>
          <w:hyperlink w:anchor="_Toc454052666" w:history="1">
            <w:r w:rsidR="005477FE" w:rsidRPr="00CF1B3E">
              <w:rPr>
                <w:rStyle w:val="Hyperlink"/>
                <w:rFonts w:ascii="Corbel" w:hAnsi="Corbel"/>
                <w:noProof/>
                <w:lang w:val="es-ES"/>
              </w:rPr>
              <w:t>3.</w:t>
            </w:r>
            <w:r w:rsidR="005477FE">
              <w:rPr>
                <w:noProof/>
                <w:sz w:val="22"/>
                <w:szCs w:val="22"/>
                <w:lang w:val="es-UY" w:eastAsia="es-UY"/>
              </w:rPr>
              <w:tab/>
            </w:r>
            <w:r w:rsidR="005477FE" w:rsidRPr="00CF1B3E">
              <w:rPr>
                <w:rStyle w:val="Hyperlink"/>
                <w:rFonts w:ascii="Corbel" w:hAnsi="Corbel"/>
                <w:noProof/>
                <w:lang w:val="es-ES"/>
              </w:rPr>
              <w:t>Memoria de las tareas realizadas.</w:t>
            </w:r>
            <w:r w:rsidR="005477FE">
              <w:rPr>
                <w:noProof/>
                <w:webHidden/>
              </w:rPr>
              <w:tab/>
            </w:r>
            <w:r w:rsidR="005477FE">
              <w:rPr>
                <w:noProof/>
                <w:webHidden/>
              </w:rPr>
              <w:fldChar w:fldCharType="begin"/>
            </w:r>
            <w:r w:rsidR="005477FE">
              <w:rPr>
                <w:noProof/>
                <w:webHidden/>
              </w:rPr>
              <w:instrText xml:space="preserve"> PAGEREF _Toc454052666 \h </w:instrText>
            </w:r>
            <w:r w:rsidR="005477FE">
              <w:rPr>
                <w:noProof/>
                <w:webHidden/>
              </w:rPr>
            </w:r>
            <w:r w:rsidR="005477FE">
              <w:rPr>
                <w:noProof/>
                <w:webHidden/>
              </w:rPr>
              <w:fldChar w:fldCharType="separate"/>
            </w:r>
            <w:r w:rsidR="00C96CF8">
              <w:rPr>
                <w:noProof/>
                <w:webHidden/>
              </w:rPr>
              <w:t>4</w:t>
            </w:r>
            <w:r w:rsidR="005477FE">
              <w:rPr>
                <w:noProof/>
                <w:webHidden/>
              </w:rPr>
              <w:fldChar w:fldCharType="end"/>
            </w:r>
          </w:hyperlink>
        </w:p>
        <w:p w14:paraId="4A1A6369" w14:textId="77777777" w:rsidR="005477FE" w:rsidRDefault="00D12FF8">
          <w:pPr>
            <w:pStyle w:val="TOC1"/>
            <w:tabs>
              <w:tab w:val="left" w:pos="440"/>
              <w:tab w:val="right" w:leader="dot" w:pos="10790"/>
            </w:tabs>
            <w:rPr>
              <w:noProof/>
              <w:sz w:val="22"/>
              <w:szCs w:val="22"/>
              <w:lang w:val="es-UY" w:eastAsia="es-UY"/>
            </w:rPr>
          </w:pPr>
          <w:hyperlink w:anchor="_Toc454052667" w:history="1">
            <w:r w:rsidR="005477FE" w:rsidRPr="00CF1B3E">
              <w:rPr>
                <w:rStyle w:val="Hyperlink"/>
                <w:rFonts w:ascii="Corbel" w:hAnsi="Corbel"/>
                <w:noProof/>
                <w:lang w:val="es-ES"/>
              </w:rPr>
              <w:t>4.</w:t>
            </w:r>
            <w:r w:rsidR="005477FE">
              <w:rPr>
                <w:noProof/>
                <w:sz w:val="22"/>
                <w:szCs w:val="22"/>
                <w:lang w:val="es-UY" w:eastAsia="es-UY"/>
              </w:rPr>
              <w:tab/>
            </w:r>
            <w:r w:rsidR="005477FE" w:rsidRPr="00CF1B3E">
              <w:rPr>
                <w:rStyle w:val="Hyperlink"/>
                <w:rFonts w:ascii="Corbel" w:hAnsi="Corbel"/>
                <w:noProof/>
                <w:lang w:val="es-ES"/>
              </w:rPr>
              <w:t>Conclusiones.</w:t>
            </w:r>
            <w:r w:rsidR="005477FE">
              <w:rPr>
                <w:noProof/>
                <w:webHidden/>
              </w:rPr>
              <w:tab/>
            </w:r>
            <w:r w:rsidR="005477FE">
              <w:rPr>
                <w:noProof/>
                <w:webHidden/>
              </w:rPr>
              <w:fldChar w:fldCharType="begin"/>
            </w:r>
            <w:r w:rsidR="005477FE">
              <w:rPr>
                <w:noProof/>
                <w:webHidden/>
              </w:rPr>
              <w:instrText xml:space="preserve"> PAGEREF _Toc454052667 \h </w:instrText>
            </w:r>
            <w:r w:rsidR="005477FE">
              <w:rPr>
                <w:noProof/>
                <w:webHidden/>
              </w:rPr>
            </w:r>
            <w:r w:rsidR="005477FE">
              <w:rPr>
                <w:noProof/>
                <w:webHidden/>
              </w:rPr>
              <w:fldChar w:fldCharType="separate"/>
            </w:r>
            <w:r w:rsidR="00C96CF8">
              <w:rPr>
                <w:noProof/>
                <w:webHidden/>
              </w:rPr>
              <w:t>4</w:t>
            </w:r>
            <w:r w:rsidR="005477FE">
              <w:rPr>
                <w:noProof/>
                <w:webHidden/>
              </w:rPr>
              <w:fldChar w:fldCharType="end"/>
            </w:r>
          </w:hyperlink>
        </w:p>
        <w:p w14:paraId="4AB8B74B" w14:textId="77777777" w:rsidR="00ED2F83" w:rsidRDefault="00ED2F83">
          <w:r>
            <w:rPr>
              <w:b/>
              <w:bCs/>
              <w:lang w:val="es-ES"/>
            </w:rPr>
            <w:fldChar w:fldCharType="end"/>
          </w:r>
        </w:p>
      </w:sdtContent>
    </w:sdt>
    <w:p w14:paraId="2B5C91DD" w14:textId="77777777" w:rsidR="00ED2F83" w:rsidRDefault="00ED2F83">
      <w:pPr>
        <w:rPr>
          <w:rFonts w:ascii="Corbel" w:eastAsiaTheme="majorEastAsia" w:hAnsi="Corbel" w:cstheme="majorBidi"/>
          <w:noProof/>
          <w:color w:val="0D5672"/>
          <w:spacing w:val="-7"/>
          <w:sz w:val="56"/>
          <w:szCs w:val="56"/>
          <w:lang w:val="es-ES"/>
        </w:rPr>
      </w:pPr>
      <w:r>
        <w:rPr>
          <w:rFonts w:ascii="Corbel" w:eastAsiaTheme="majorEastAsia" w:hAnsi="Corbel" w:cstheme="majorBidi"/>
          <w:noProof/>
          <w:color w:val="0D5672"/>
          <w:spacing w:val="-7"/>
          <w:sz w:val="56"/>
          <w:szCs w:val="56"/>
          <w:lang w:val="es-ES"/>
        </w:rPr>
        <w:br w:type="page"/>
      </w:r>
    </w:p>
    <w:p w14:paraId="5AF44079" w14:textId="760A929C" w:rsidR="00066685" w:rsidRDefault="002466A8" w:rsidP="002466A8">
      <w:pPr>
        <w:pStyle w:val="Heading1"/>
        <w:numPr>
          <w:ilvl w:val="0"/>
          <w:numId w:val="2"/>
        </w:numPr>
        <w:jc w:val="both"/>
        <w:rPr>
          <w:rFonts w:ascii="Corbel" w:hAnsi="Corbel"/>
          <w:noProof/>
          <w:color w:val="1481AB"/>
          <w:lang w:val="es-ES"/>
        </w:rPr>
      </w:pPr>
      <w:bookmarkStart w:id="1" w:name="_Toc454052662"/>
      <w:r>
        <w:rPr>
          <w:rFonts w:ascii="Corbel" w:hAnsi="Corbel"/>
          <w:noProof/>
          <w:color w:val="1481AB"/>
          <w:lang w:val="es-ES"/>
        </w:rPr>
        <w:lastRenderedPageBreak/>
        <w:t>Análisis y diseño del sistema</w:t>
      </w:r>
      <w:r w:rsidR="008372E8">
        <w:rPr>
          <w:rFonts w:ascii="Corbel" w:hAnsi="Corbel"/>
          <w:noProof/>
          <w:color w:val="1481AB"/>
          <w:lang w:val="es-ES"/>
        </w:rPr>
        <w:t>.</w:t>
      </w:r>
      <w:bookmarkEnd w:id="1"/>
    </w:p>
    <w:p w14:paraId="217B3796" w14:textId="0EA75200" w:rsidR="00B17ACF" w:rsidRPr="00B17ACF" w:rsidRDefault="00110795" w:rsidP="00B17ACF">
      <w:pPr>
        <w:rPr>
          <w:lang w:val="es-ES"/>
        </w:rPr>
      </w:pPr>
      <w:r w:rsidRPr="00B17ACF">
        <w:rPr>
          <w:noProof/>
          <w:lang w:eastAsia="en-US"/>
        </w:rPr>
        <w:drawing>
          <wp:anchor distT="0" distB="0" distL="114300" distR="114300" simplePos="0" relativeHeight="251662336" behindDoc="0" locked="0" layoutInCell="1" allowOverlap="1" wp14:anchorId="37FB1D6C" wp14:editId="349AB112">
            <wp:simplePos x="0" y="0"/>
            <wp:positionH relativeFrom="margin">
              <wp:align>center</wp:align>
            </wp:positionH>
            <wp:positionV relativeFrom="paragraph">
              <wp:posOffset>26889</wp:posOffset>
            </wp:positionV>
            <wp:extent cx="5817235" cy="8589645"/>
            <wp:effectExtent l="0" t="0" r="0" b="190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235" cy="858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140785" w14:textId="4B4D13D7" w:rsidR="008372E8" w:rsidRDefault="008372E8" w:rsidP="008372E8">
      <w:pPr>
        <w:pStyle w:val="Heading1"/>
        <w:numPr>
          <w:ilvl w:val="0"/>
          <w:numId w:val="2"/>
        </w:numPr>
        <w:jc w:val="both"/>
        <w:rPr>
          <w:rFonts w:ascii="Corbel" w:hAnsi="Corbel"/>
          <w:noProof/>
          <w:color w:val="1481AB"/>
          <w:lang w:val="es-ES"/>
        </w:rPr>
      </w:pPr>
      <w:bookmarkStart w:id="2" w:name="_Toc454052663"/>
      <w:r>
        <w:rPr>
          <w:rFonts w:ascii="Corbel" w:hAnsi="Corbel"/>
          <w:noProof/>
          <w:color w:val="1481AB"/>
          <w:lang w:val="es-ES"/>
        </w:rPr>
        <w:lastRenderedPageBreak/>
        <w:t>Implementaciones escogidas.</w:t>
      </w:r>
      <w:bookmarkEnd w:id="2"/>
    </w:p>
    <w:p w14:paraId="29AD230A" w14:textId="1E602454" w:rsidR="00B9769B" w:rsidRPr="00B9769B" w:rsidRDefault="00B9769B" w:rsidP="00B9769B">
      <w:pPr>
        <w:pStyle w:val="Heading2"/>
        <w:jc w:val="both"/>
        <w:rPr>
          <w:lang w:val="es-ES"/>
        </w:rPr>
      </w:pPr>
      <w:bookmarkStart w:id="3" w:name="_Toc454052664"/>
      <w:r>
        <w:rPr>
          <w:lang w:val="es-ES"/>
        </w:rPr>
        <w:t>TAD’s Escogidos:</w:t>
      </w:r>
      <w:bookmarkEnd w:id="3"/>
    </w:p>
    <w:p w14:paraId="5903BFC6" w14:textId="38F48005" w:rsidR="008372E8" w:rsidRDefault="00B9769B" w:rsidP="008372E8">
      <w:pPr>
        <w:rPr>
          <w:lang w:val="es-ES"/>
        </w:rPr>
      </w:pPr>
      <w:r>
        <w:rPr>
          <w:lang w:val="es-ES"/>
        </w:rPr>
        <w:t>Los TAD’s que escogimos como estructuras de datos fueron ABB y Lista; con sus implementaciones correspondientes siendo ABBImp (Árbol Binario de Búsqueda) y ListaImp (Lista simplemente encadenada) respectivamente.</w:t>
      </w:r>
    </w:p>
    <w:p w14:paraId="6BB5CFDF" w14:textId="69227313" w:rsidR="00B9769B" w:rsidRPr="00651840" w:rsidRDefault="00B9769B" w:rsidP="008372E8">
      <w:pPr>
        <w:rPr>
          <w:lang w:val="es-UY"/>
        </w:rPr>
      </w:pPr>
      <w:r>
        <w:rPr>
          <w:lang w:val="es-ES"/>
        </w:rPr>
        <w:t xml:space="preserve">Elegimos esas implementaciones porque fueron las que creemos que el curso le dio mayor enfoque (por lo que tenemos más practica en utilizarlas ante cualquier otra) además de ser potentes y eficientes herramientas que nos asistieron a resolver los problemas planteados por la letra. Por ejemplo en ciertos métodos, era necesario que en promedio fueran realizados en </w:t>
      </w:r>
      <m:oMath>
        <m:r>
          <w:rPr>
            <w:rFonts w:ascii="Cambria Math" w:hAnsi="Cambria Math"/>
            <w:lang w:val="es-ES"/>
          </w:rPr>
          <m:t>O(</m:t>
        </m:r>
        <m:sSub>
          <m:sSubPr>
            <m:ctrlPr>
              <w:rPr>
                <w:rFonts w:ascii="Cambria Math" w:hAnsi="Cambria Math"/>
                <w:i/>
                <w:lang w:val="es-ES"/>
              </w:rPr>
            </m:ctrlPr>
          </m:sSubPr>
          <m:e>
            <m:r>
              <w:rPr>
                <w:rFonts w:ascii="Cambria Math" w:hAnsi="Cambria Math"/>
                <w:lang w:val="es-ES"/>
              </w:rPr>
              <m:t>log</m:t>
            </m:r>
          </m:e>
          <m:sub>
            <m:r>
              <w:rPr>
                <w:rFonts w:ascii="Cambria Math" w:hAnsi="Cambria Math"/>
                <w:lang w:val="es-ES"/>
              </w:rPr>
              <m:t>2</m:t>
            </m:r>
          </m:sub>
        </m:sSub>
        <m:r>
          <w:rPr>
            <w:rFonts w:ascii="Cambria Math" w:hAnsi="Cambria Math"/>
            <w:lang w:val="es-ES"/>
          </w:rPr>
          <m:t>n)</m:t>
        </m:r>
      </m:oMath>
      <w:r w:rsidRPr="00651840">
        <w:rPr>
          <w:lang w:val="es-UY"/>
        </w:rPr>
        <w:t xml:space="preserve"> siendo n la cantidad de objetos preexistentes, por lo que sí o sí </w:t>
      </w:r>
      <w:proofErr w:type="spellStart"/>
      <w:r w:rsidRPr="00651840">
        <w:rPr>
          <w:lang w:val="es-UY"/>
        </w:rPr>
        <w:t>necesitabamos</w:t>
      </w:r>
      <w:proofErr w:type="spellEnd"/>
      <w:r w:rsidRPr="00651840">
        <w:rPr>
          <w:lang w:val="es-UY"/>
        </w:rPr>
        <w:t xml:space="preserve"> un ABB o un </w:t>
      </w:r>
      <w:proofErr w:type="spellStart"/>
      <w:r w:rsidRPr="00651840">
        <w:rPr>
          <w:lang w:val="es-UY"/>
        </w:rPr>
        <w:t>array</w:t>
      </w:r>
      <w:proofErr w:type="spellEnd"/>
      <w:r w:rsidRPr="00651840">
        <w:rPr>
          <w:lang w:val="es-UY"/>
        </w:rPr>
        <w:t xml:space="preserve"> utilizando la búsqueda por bipartición.</w:t>
      </w:r>
    </w:p>
    <w:p w14:paraId="695E7E5C" w14:textId="453AD0AF" w:rsidR="00B9769B" w:rsidRPr="00651840" w:rsidRDefault="00B9769B" w:rsidP="00B9769B">
      <w:pPr>
        <w:pStyle w:val="Heading2"/>
        <w:jc w:val="both"/>
        <w:rPr>
          <w:lang w:val="es-UY"/>
        </w:rPr>
      </w:pPr>
      <w:bookmarkStart w:id="4" w:name="_Toc454052665"/>
      <w:r w:rsidRPr="00651840">
        <w:rPr>
          <w:lang w:val="es-UY"/>
        </w:rPr>
        <w:t>Dos funciones con algoritmos más interesantes a nuestro criterio:</w:t>
      </w:r>
      <w:bookmarkEnd w:id="4"/>
    </w:p>
    <w:p w14:paraId="364D0EBA" w14:textId="7BEFB64C" w:rsidR="00B9769B" w:rsidRPr="00651840" w:rsidRDefault="00B9769B" w:rsidP="00B9769B">
      <w:pPr>
        <w:rPr>
          <w:b/>
          <w:u w:val="single"/>
          <w:lang w:val="es-UY"/>
        </w:rPr>
      </w:pPr>
      <w:r w:rsidRPr="00651840">
        <w:rPr>
          <w:b/>
          <w:u w:val="single"/>
          <w:lang w:val="es-UY"/>
        </w:rPr>
        <w:t>-</w:t>
      </w:r>
      <w:r w:rsidR="001765B4" w:rsidRPr="00651840">
        <w:rPr>
          <w:b/>
          <w:u w:val="single"/>
          <w:lang w:val="es-UY"/>
        </w:rPr>
        <w:t xml:space="preserve"> Funciones de escena:</w:t>
      </w:r>
    </w:p>
    <w:p w14:paraId="1AF0423A" w14:textId="32A7C7A8" w:rsidR="001765B4" w:rsidRPr="00651840" w:rsidRDefault="001765B4" w:rsidP="00B9769B">
      <w:pPr>
        <w:rPr>
          <w:lang w:val="es-UY"/>
        </w:rPr>
      </w:pPr>
      <w:proofErr w:type="spellStart"/>
      <w:proofErr w:type="gramStart"/>
      <w:r w:rsidRPr="00651840">
        <w:rPr>
          <w:lang w:val="es-UY"/>
        </w:rPr>
        <w:t>IniciarEscena</w:t>
      </w:r>
      <w:proofErr w:type="spellEnd"/>
      <w:r w:rsidRPr="00651840">
        <w:rPr>
          <w:lang w:val="es-UY"/>
        </w:rPr>
        <w:t>(</w:t>
      </w:r>
      <w:proofErr w:type="gramEnd"/>
      <w:r w:rsidRPr="00651840">
        <w:rPr>
          <w:lang w:val="es-UY"/>
        </w:rPr>
        <w:t xml:space="preserve">) y </w:t>
      </w:r>
      <w:proofErr w:type="spellStart"/>
      <w:r w:rsidRPr="00651840">
        <w:rPr>
          <w:lang w:val="es-UY"/>
        </w:rPr>
        <w:t>EjecutarEscena</w:t>
      </w:r>
      <w:proofErr w:type="spellEnd"/>
      <w:r w:rsidRPr="00651840">
        <w:rPr>
          <w:lang w:val="es-UY"/>
        </w:rPr>
        <w:t xml:space="preserve">() a nuestro parecer fueron de las más interesantes de realizar porque teníamos que de alguna manera, al iniciarse una escena, guardar los cambios a dispositivos en la lista de cambios de la escena y luego aplicarlos a la casa. </w:t>
      </w:r>
    </w:p>
    <w:p w14:paraId="79476C2B" w14:textId="132102AF" w:rsidR="001765B4" w:rsidRPr="00651840" w:rsidRDefault="001765B4" w:rsidP="00B9769B">
      <w:pPr>
        <w:rPr>
          <w:lang w:val="es-UY"/>
        </w:rPr>
      </w:pPr>
      <w:r w:rsidRPr="00651840">
        <w:rPr>
          <w:lang w:val="es-UY"/>
        </w:rPr>
        <w:t xml:space="preserve">Nuestra forma de enfrentarnos a esta tarea fue primero analizar de </w:t>
      </w:r>
      <w:proofErr w:type="spellStart"/>
      <w:r w:rsidRPr="00651840">
        <w:rPr>
          <w:lang w:val="es-UY"/>
        </w:rPr>
        <w:t>que</w:t>
      </w:r>
      <w:proofErr w:type="spellEnd"/>
      <w:r w:rsidRPr="00651840">
        <w:rPr>
          <w:lang w:val="es-UY"/>
        </w:rPr>
        <w:t xml:space="preserve"> forma estaban relacionados esos dispositivos, cuya respuesta es que claramente todos son implementaciones del TAD Dispositivo.</w:t>
      </w:r>
    </w:p>
    <w:p w14:paraId="7470B895" w14:textId="62E2B54B" w:rsidR="001765B4" w:rsidRPr="00651840" w:rsidRDefault="001765B4" w:rsidP="00B9769B">
      <w:pPr>
        <w:rPr>
          <w:lang w:val="es-UY"/>
        </w:rPr>
      </w:pPr>
      <w:r w:rsidRPr="00651840">
        <w:rPr>
          <w:lang w:val="es-UY"/>
        </w:rPr>
        <w:t xml:space="preserve">Cada una de las escenas tiene una lista de cambios como mencionamos anteriormente, y el constructor de cambio recibe un dispositivo, que puede ser o Sensor, o Alarma o Luz, entonces al recibirlo, utilizando </w:t>
      </w:r>
      <w:proofErr w:type="gramStart"/>
      <w:r w:rsidRPr="00651840">
        <w:rPr>
          <w:lang w:val="es-UY"/>
        </w:rPr>
        <w:t>typeid.name(</w:t>
      </w:r>
      <w:proofErr w:type="gramEnd"/>
      <w:r w:rsidRPr="00651840">
        <w:rPr>
          <w:lang w:val="es-UY"/>
        </w:rPr>
        <w:t xml:space="preserve">) averiguamos de que clase es, y </w:t>
      </w:r>
      <w:proofErr w:type="spellStart"/>
      <w:r w:rsidRPr="00651840">
        <w:rPr>
          <w:lang w:val="es-UY"/>
        </w:rPr>
        <w:t>seteamos</w:t>
      </w:r>
      <w:proofErr w:type="spellEnd"/>
      <w:r w:rsidRPr="00651840">
        <w:rPr>
          <w:lang w:val="es-UY"/>
        </w:rPr>
        <w:t xml:space="preserve"> un </w:t>
      </w:r>
      <w:proofErr w:type="spellStart"/>
      <w:r w:rsidRPr="00651840">
        <w:rPr>
          <w:lang w:val="es-UY"/>
        </w:rPr>
        <w:t>enum</w:t>
      </w:r>
      <w:proofErr w:type="spellEnd"/>
      <w:r w:rsidRPr="00651840">
        <w:rPr>
          <w:lang w:val="es-UY"/>
        </w:rPr>
        <w:t xml:space="preserve"> que creamos con el nombre de la clase, para tenerlo identificado.</w:t>
      </w:r>
    </w:p>
    <w:p w14:paraId="2E51DF48" w14:textId="0EBA5875" w:rsidR="001765B4" w:rsidRDefault="001765B4" w:rsidP="00B9769B">
      <w:pPr>
        <w:rPr>
          <w:lang w:val="es-UY"/>
        </w:rPr>
      </w:pPr>
      <w:r w:rsidRPr="00512F81">
        <w:rPr>
          <w:lang w:val="es-UY"/>
        </w:rPr>
        <w:t xml:space="preserve">Al saber de </w:t>
      </w:r>
      <w:r w:rsidR="00C86183" w:rsidRPr="00512F81">
        <w:rPr>
          <w:lang w:val="es-UY"/>
        </w:rPr>
        <w:t>qué</w:t>
      </w:r>
      <w:r w:rsidRPr="00512F81">
        <w:rPr>
          <w:lang w:val="es-UY"/>
        </w:rPr>
        <w:t xml:space="preserve"> tipo es cada uno de los dispositivos dentr</w:t>
      </w:r>
      <w:r w:rsidR="00C86183">
        <w:rPr>
          <w:lang w:val="es-UY"/>
        </w:rPr>
        <w:t>o de cada cambio, al ejecutarlo</w:t>
      </w:r>
      <w:r w:rsidRPr="00512F81">
        <w:rPr>
          <w:lang w:val="es-UY"/>
        </w:rPr>
        <w:t xml:space="preserve">, casteando al tipo de dispositivo que es (luz, sensor o alarma) </w:t>
      </w:r>
      <w:proofErr w:type="gramStart"/>
      <w:r w:rsidRPr="00512F81">
        <w:rPr>
          <w:lang w:val="es-UY"/>
        </w:rPr>
        <w:t>con  la</w:t>
      </w:r>
      <w:proofErr w:type="gramEnd"/>
      <w:r w:rsidRPr="00512F81">
        <w:rPr>
          <w:lang w:val="es-UY"/>
        </w:rPr>
        <w:t xml:space="preserve"> instrucción dynamic_cast</w:t>
      </w:r>
      <w:r w:rsidR="001C2E32">
        <w:rPr>
          <w:lang w:val="es-UY"/>
        </w:rPr>
        <w:t xml:space="preserve"> obtuvimos acceso a los métodos públicos</w:t>
      </w:r>
      <w:r w:rsidR="00C86183">
        <w:rPr>
          <w:lang w:val="es-UY"/>
        </w:rPr>
        <w:t xml:space="preserve"> de cada uno de ellos </w:t>
      </w:r>
      <w:r w:rsidR="001C2E32">
        <w:rPr>
          <w:lang w:val="es-UY"/>
        </w:rPr>
        <w:t>y realizamos el respectivo cambio de estado con los valores guardados en el dispositivo que se encontraba dentro del cambio</w:t>
      </w:r>
      <w:r w:rsidR="00C86183">
        <w:rPr>
          <w:lang w:val="es-UY"/>
        </w:rPr>
        <w:t>.</w:t>
      </w:r>
    </w:p>
    <w:p w14:paraId="5F63B241" w14:textId="545C1825" w:rsidR="00C86183" w:rsidRPr="00651840" w:rsidRDefault="00C86183" w:rsidP="00B9769B">
      <w:pPr>
        <w:rPr>
          <w:lang w:val="es-UY"/>
        </w:rPr>
      </w:pPr>
      <w:r>
        <w:rPr>
          <w:lang w:val="es-UY"/>
        </w:rPr>
        <w:t>Estas operaciones funcionan porque estamos indicándole a C++ que sabemos cuál es la implementación que estamos usando en cada caso, si estuviéramos equivocados, se caería el programa (</w:t>
      </w:r>
      <w:proofErr w:type="spellStart"/>
      <w:r>
        <w:rPr>
          <w:lang w:val="es-UY"/>
        </w:rPr>
        <w:t>exception</w:t>
      </w:r>
      <w:proofErr w:type="spellEnd"/>
      <w:r>
        <w:rPr>
          <w:lang w:val="es-UY"/>
        </w:rPr>
        <w:t>).</w:t>
      </w:r>
    </w:p>
    <w:p w14:paraId="7C649E9D" w14:textId="3A25776C" w:rsidR="00B9769B" w:rsidRPr="00C86183" w:rsidRDefault="00C86183" w:rsidP="00C86183">
      <w:pPr>
        <w:rPr>
          <w:b/>
          <w:u w:val="single"/>
          <w:lang w:val="es-UY"/>
        </w:rPr>
      </w:pPr>
      <w:r w:rsidRPr="00651840">
        <w:rPr>
          <w:b/>
          <w:u w:val="single"/>
          <w:lang w:val="es-UY"/>
        </w:rPr>
        <w:t>- Saber si una escena es rara:</w:t>
      </w:r>
    </w:p>
    <w:p w14:paraId="40051D3B" w14:textId="7677D6C3" w:rsidR="00C86183" w:rsidRPr="00651840" w:rsidRDefault="00C86183" w:rsidP="00C86183">
      <w:pPr>
        <w:rPr>
          <w:lang w:val="es-UY"/>
        </w:rPr>
      </w:pPr>
      <w:r w:rsidRPr="00C86183">
        <w:rPr>
          <w:lang w:val="es-UY"/>
        </w:rPr>
        <w:t>Otro</w:t>
      </w:r>
      <w:r w:rsidRPr="00651840">
        <w:rPr>
          <w:lang w:val="es-UY"/>
        </w:rPr>
        <w:t xml:space="preserve"> algoritmo que nos parece interesante destacar es la </w:t>
      </w:r>
      <w:proofErr w:type="spellStart"/>
      <w:r w:rsidRPr="00651840">
        <w:rPr>
          <w:lang w:val="es-UY"/>
        </w:rPr>
        <w:t>funcion</w:t>
      </w:r>
      <w:proofErr w:type="spellEnd"/>
      <w:r w:rsidRPr="00651840">
        <w:rPr>
          <w:lang w:val="es-UY"/>
        </w:rPr>
        <w:t xml:space="preserve"> de escena </w:t>
      </w:r>
      <w:proofErr w:type="spellStart"/>
      <w:proofErr w:type="gramStart"/>
      <w:r w:rsidRPr="00651840">
        <w:rPr>
          <w:lang w:val="es-UY"/>
        </w:rPr>
        <w:t>esRara</w:t>
      </w:r>
      <w:proofErr w:type="spellEnd"/>
      <w:r w:rsidRPr="00651840">
        <w:rPr>
          <w:lang w:val="es-UY"/>
        </w:rPr>
        <w:t>(</w:t>
      </w:r>
      <w:proofErr w:type="gramEnd"/>
      <w:r w:rsidRPr="00651840">
        <w:rPr>
          <w:lang w:val="es-UY"/>
        </w:rPr>
        <w:t xml:space="preserve">) que indica true si han habido dos o </w:t>
      </w:r>
      <w:proofErr w:type="spellStart"/>
      <w:r w:rsidRPr="00651840">
        <w:rPr>
          <w:lang w:val="es-UY"/>
        </w:rPr>
        <w:t>mas</w:t>
      </w:r>
      <w:proofErr w:type="spellEnd"/>
      <w:r w:rsidRPr="00651840">
        <w:rPr>
          <w:lang w:val="es-UY"/>
        </w:rPr>
        <w:t xml:space="preserve"> cambios de alarma, dos o </w:t>
      </w:r>
      <w:proofErr w:type="spellStart"/>
      <w:r w:rsidRPr="00651840">
        <w:rPr>
          <w:lang w:val="es-UY"/>
        </w:rPr>
        <w:t>mas</w:t>
      </w:r>
      <w:proofErr w:type="spellEnd"/>
      <w:r w:rsidRPr="00651840">
        <w:rPr>
          <w:lang w:val="es-UY"/>
        </w:rPr>
        <w:t xml:space="preserve"> cambios en la misma luz o en el mismo artefacto.</w:t>
      </w:r>
    </w:p>
    <w:p w14:paraId="4EAA4DCF" w14:textId="27A23E4F" w:rsidR="00C86183" w:rsidRPr="00651840" w:rsidRDefault="002B2ED5" w:rsidP="00C86183">
      <w:pPr>
        <w:rPr>
          <w:lang w:val="es-UY"/>
        </w:rPr>
      </w:pPr>
      <w:r w:rsidRPr="00651840">
        <w:rPr>
          <w:lang w:val="es-UY"/>
        </w:rPr>
        <w:t>Para realizar eficientemente la búsqueda sabíamos que tendríamos que recorrer la lista de cambios la menor cantidad de veces posibles y luego de analizarlo, dimos con una alternativa que nos permite recorrer la lista una sola vez con algún agregado que explicaremos a continuación.</w:t>
      </w:r>
    </w:p>
    <w:p w14:paraId="0A2AD10B" w14:textId="7A6A9037" w:rsidR="002B2ED5" w:rsidRPr="00651840" w:rsidRDefault="002B2ED5" w:rsidP="00C86183">
      <w:pPr>
        <w:rPr>
          <w:lang w:val="es-UY"/>
        </w:rPr>
      </w:pPr>
      <w:r w:rsidRPr="00651840">
        <w:rPr>
          <w:lang w:val="es-UY"/>
        </w:rPr>
        <w:t xml:space="preserve">Utilizamos contadores, para la alarma era muy fácil porque es una sola, entonces con un simple </w:t>
      </w:r>
      <w:proofErr w:type="spellStart"/>
      <w:r w:rsidRPr="00651840">
        <w:rPr>
          <w:lang w:val="es-UY"/>
        </w:rPr>
        <w:t>int</w:t>
      </w:r>
      <w:proofErr w:type="spellEnd"/>
      <w:r w:rsidRPr="00651840">
        <w:rPr>
          <w:lang w:val="es-UY"/>
        </w:rPr>
        <w:t xml:space="preserve"> fue suficiente, pero en el caso de las luces y los artefactos era otra historia; utilizamos el </w:t>
      </w:r>
      <w:proofErr w:type="spellStart"/>
      <w:r w:rsidRPr="00651840">
        <w:rPr>
          <w:lang w:val="es-UY"/>
        </w:rPr>
        <w:t>map</w:t>
      </w:r>
      <w:proofErr w:type="spellEnd"/>
      <w:r w:rsidRPr="00651840">
        <w:rPr>
          <w:lang w:val="es-UY"/>
        </w:rPr>
        <w:t>&lt;&gt; de C++.</w:t>
      </w:r>
    </w:p>
    <w:p w14:paraId="60EAAF67" w14:textId="77777777" w:rsidR="002B2ED5" w:rsidRPr="00651840" w:rsidRDefault="002B2ED5" w:rsidP="002B2ED5">
      <w:pPr>
        <w:rPr>
          <w:lang w:val="es-UY"/>
        </w:rPr>
      </w:pPr>
      <w:r w:rsidRPr="00651840">
        <w:rPr>
          <w:lang w:val="es-UY"/>
        </w:rPr>
        <w:t xml:space="preserve">Elegimos utilizarlo porque sabemos que al ser nativo del lenguaje su eficiencia es incuestionable y nos fue bastante </w:t>
      </w:r>
      <w:proofErr w:type="spellStart"/>
      <w:r w:rsidRPr="00651840">
        <w:rPr>
          <w:lang w:val="es-UY"/>
        </w:rPr>
        <w:t>facil</w:t>
      </w:r>
      <w:proofErr w:type="spellEnd"/>
      <w:r w:rsidRPr="00651840">
        <w:rPr>
          <w:lang w:val="es-UY"/>
        </w:rPr>
        <w:t xml:space="preserve"> de implementar. Creamos dos </w:t>
      </w:r>
      <w:proofErr w:type="spellStart"/>
      <w:r w:rsidRPr="00651840">
        <w:rPr>
          <w:lang w:val="es-UY"/>
        </w:rPr>
        <w:t>maps</w:t>
      </w:r>
      <w:proofErr w:type="spellEnd"/>
      <w:r w:rsidRPr="00651840">
        <w:rPr>
          <w:lang w:val="es-UY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s-UY"/>
        </w:rPr>
        <w:t>map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UY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s-UY"/>
        </w:rPr>
        <w:t>Cadena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UY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UY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UY"/>
        </w:rPr>
        <w:t xml:space="preserve">&gt; luces y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s-UY"/>
        </w:rPr>
        <w:t>map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UY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s-UY"/>
        </w:rPr>
        <w:t>Cadena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UY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UY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UY"/>
        </w:rPr>
        <w:t>&gt; artefactos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. </w:t>
      </w:r>
      <w:r w:rsidRPr="00651840">
        <w:rPr>
          <w:b/>
          <w:u w:val="single"/>
          <w:lang w:val="es-UY"/>
        </w:rPr>
        <w:t xml:space="preserve"> </w:t>
      </w:r>
    </w:p>
    <w:p w14:paraId="0EE98607" w14:textId="12FC6EA9" w:rsidR="002B2ED5" w:rsidRPr="00651840" w:rsidRDefault="002B2ED5" w:rsidP="002B2ED5">
      <w:pPr>
        <w:rPr>
          <w:lang w:val="es-UY"/>
        </w:rPr>
      </w:pPr>
      <w:r w:rsidRPr="00651840">
        <w:rPr>
          <w:lang w:val="es-UY"/>
        </w:rPr>
        <w:t xml:space="preserve">A medida que recorremos la lista de cambios con el </w:t>
      </w:r>
      <w:proofErr w:type="spellStart"/>
      <w:r w:rsidRPr="00651840">
        <w:rPr>
          <w:lang w:val="es-UY"/>
        </w:rPr>
        <w:t>iterador</w:t>
      </w:r>
      <w:proofErr w:type="spellEnd"/>
      <w:r w:rsidRPr="00651840">
        <w:rPr>
          <w:lang w:val="es-UY"/>
        </w:rPr>
        <w:t xml:space="preserve">, si es una alarma sumamos 1 a su contador, y si es una luz o un artefacto, mapeamos el nombre (que sabemos que es único, actuando como </w:t>
      </w:r>
      <w:proofErr w:type="spellStart"/>
      <w:r w:rsidRPr="00651840">
        <w:rPr>
          <w:lang w:val="es-UY"/>
        </w:rPr>
        <w:t>key</w:t>
      </w:r>
      <w:proofErr w:type="spellEnd"/>
      <w:r w:rsidRPr="00651840">
        <w:rPr>
          <w:lang w:val="es-UY"/>
        </w:rPr>
        <w:t xml:space="preserve">) con otro contador que será propio de cada uno en particular. De esta manera, si se hacen cambios en la misma luz o artefacto, se le sumará 1 al contador asociado con su nombre. </w:t>
      </w:r>
    </w:p>
    <w:p w14:paraId="7EB4452B" w14:textId="77777777" w:rsidR="002B2ED5" w:rsidRPr="00651840" w:rsidRDefault="002B2ED5" w:rsidP="002B2ED5">
      <w:pPr>
        <w:autoSpaceDE w:val="0"/>
        <w:autoSpaceDN w:val="0"/>
        <w:adjustRightInd w:val="0"/>
        <w:spacing w:after="0" w:line="240" w:lineRule="auto"/>
        <w:jc w:val="left"/>
        <w:rPr>
          <w:lang w:val="es-UY"/>
        </w:rPr>
      </w:pPr>
      <w:r w:rsidRPr="00651840">
        <w:rPr>
          <w:lang w:val="es-UY"/>
        </w:rPr>
        <w:t xml:space="preserve">Luego de esto fue muy sencillo, si el contador de la alarma era mayor o igual a 2, retornamos true y utilizando dos </w:t>
      </w:r>
      <w:proofErr w:type="spellStart"/>
      <w:r w:rsidRPr="00651840">
        <w:rPr>
          <w:lang w:val="es-UY"/>
        </w:rPr>
        <w:t>for</w:t>
      </w:r>
      <w:proofErr w:type="spellEnd"/>
      <w:r w:rsidRPr="00651840">
        <w:rPr>
          <w:lang w:val="es-UY"/>
        </w:rPr>
        <w:t xml:space="preserve"> (no anidados) recorrimos cada uno de los </w:t>
      </w:r>
      <w:proofErr w:type="spellStart"/>
      <w:r w:rsidRPr="00651840">
        <w:rPr>
          <w:lang w:val="es-UY"/>
        </w:rPr>
        <w:t>maps</w:t>
      </w:r>
      <w:proofErr w:type="spellEnd"/>
      <w:r w:rsidRPr="00651840">
        <w:rPr>
          <w:lang w:val="es-UY"/>
        </w:rPr>
        <w:t xml:space="preserve">, y si existía alguno de los nombres de luces o artefactos asociado con un entero mayor o igual a dos, también retornamos true. </w:t>
      </w:r>
    </w:p>
    <w:p w14:paraId="2348CB2C" w14:textId="64CE79C1" w:rsidR="002B2ED5" w:rsidRPr="00651840" w:rsidRDefault="002B2ED5" w:rsidP="002B2ED5">
      <w:pPr>
        <w:autoSpaceDE w:val="0"/>
        <w:autoSpaceDN w:val="0"/>
        <w:adjustRightInd w:val="0"/>
        <w:spacing w:after="0" w:line="240" w:lineRule="auto"/>
        <w:jc w:val="left"/>
        <w:rPr>
          <w:lang w:val="es-UY"/>
        </w:rPr>
      </w:pPr>
      <w:r w:rsidRPr="00651840">
        <w:rPr>
          <w:lang w:val="es-UY"/>
        </w:rPr>
        <w:t>De esta manera resolvimos el problema sin estructuras anidadas.</w:t>
      </w:r>
    </w:p>
    <w:p w14:paraId="37C5E8F1" w14:textId="77777777" w:rsidR="002B2ED5" w:rsidRPr="002B2ED5" w:rsidRDefault="002B2ED5" w:rsidP="002B2ED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s-UY"/>
        </w:rPr>
      </w:pPr>
    </w:p>
    <w:p w14:paraId="18010757" w14:textId="77777777" w:rsidR="00B9769B" w:rsidRPr="00651840" w:rsidRDefault="00B9769B" w:rsidP="00B9769B">
      <w:pPr>
        <w:rPr>
          <w:lang w:val="es-UY"/>
        </w:rPr>
      </w:pPr>
    </w:p>
    <w:p w14:paraId="373C1456" w14:textId="6E657174" w:rsidR="008372E8" w:rsidRDefault="008372E8" w:rsidP="00F32020">
      <w:pPr>
        <w:pStyle w:val="Heading1"/>
        <w:numPr>
          <w:ilvl w:val="0"/>
          <w:numId w:val="2"/>
        </w:numPr>
        <w:jc w:val="both"/>
        <w:rPr>
          <w:rFonts w:ascii="Corbel" w:hAnsi="Corbel"/>
          <w:noProof/>
          <w:color w:val="1481AB"/>
          <w:lang w:val="es-ES"/>
        </w:rPr>
      </w:pPr>
      <w:bookmarkStart w:id="5" w:name="_Toc454052666"/>
      <w:r>
        <w:rPr>
          <w:rFonts w:ascii="Corbel" w:hAnsi="Corbel"/>
          <w:noProof/>
          <w:color w:val="1481AB"/>
          <w:lang w:val="es-ES"/>
        </w:rPr>
        <w:t>Memoria de las tareas realizadas.</w:t>
      </w:r>
      <w:bookmarkEnd w:id="5"/>
    </w:p>
    <w:p w14:paraId="263D42B1" w14:textId="53C06205" w:rsidR="00B601E4" w:rsidRDefault="00B601E4" w:rsidP="00B601E4">
      <w:pPr>
        <w:rPr>
          <w:lang w:val="es-ES"/>
        </w:rPr>
      </w:pPr>
      <w:r w:rsidRPr="00B601E4">
        <w:rPr>
          <w:noProof/>
          <w:lang w:eastAsia="en-US"/>
        </w:rPr>
        <w:drawing>
          <wp:anchor distT="0" distB="0" distL="114300" distR="114300" simplePos="0" relativeHeight="251663360" behindDoc="0" locked="0" layoutInCell="1" allowOverlap="1" wp14:anchorId="74521512" wp14:editId="4700D473">
            <wp:simplePos x="0" y="0"/>
            <wp:positionH relativeFrom="margin">
              <wp:align>left</wp:align>
            </wp:positionH>
            <wp:positionV relativeFrom="paragraph">
              <wp:posOffset>304027</wp:posOffset>
            </wp:positionV>
            <wp:extent cx="6858000" cy="5356185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35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s-ES"/>
        </w:rPr>
        <w:t>Obligatorio realizado en conjunto</w:t>
      </w:r>
    </w:p>
    <w:p w14:paraId="2D849E79" w14:textId="77777777" w:rsidR="00B601E4" w:rsidRPr="00B601E4" w:rsidRDefault="00B601E4" w:rsidP="00B601E4">
      <w:pPr>
        <w:rPr>
          <w:lang w:val="es-ES"/>
        </w:rPr>
      </w:pPr>
    </w:p>
    <w:p w14:paraId="66FAE27C" w14:textId="2E9FCF5A" w:rsidR="008372E8" w:rsidRDefault="008372E8" w:rsidP="00B601E4">
      <w:pPr>
        <w:pStyle w:val="Heading1"/>
        <w:numPr>
          <w:ilvl w:val="0"/>
          <w:numId w:val="2"/>
        </w:numPr>
        <w:jc w:val="both"/>
        <w:rPr>
          <w:rFonts w:ascii="Corbel" w:hAnsi="Corbel"/>
          <w:noProof/>
          <w:color w:val="1481AB"/>
          <w:lang w:val="es-ES"/>
        </w:rPr>
      </w:pPr>
      <w:bookmarkStart w:id="6" w:name="_Toc454052667"/>
      <w:r>
        <w:rPr>
          <w:rFonts w:ascii="Corbel" w:hAnsi="Corbel"/>
          <w:noProof/>
          <w:color w:val="1481AB"/>
          <w:lang w:val="es-ES"/>
        </w:rPr>
        <w:t>Conclusiones.</w:t>
      </w:r>
      <w:bookmarkEnd w:id="6"/>
    </w:p>
    <w:p w14:paraId="1352E7B7" w14:textId="490DDFBF" w:rsidR="008372E8" w:rsidRPr="008372E8" w:rsidRDefault="00380229" w:rsidP="008372E8">
      <w:pPr>
        <w:rPr>
          <w:lang w:val="es-ES"/>
        </w:rPr>
      </w:pPr>
      <w:r>
        <w:rPr>
          <w:lang w:val="es-ES"/>
        </w:rPr>
        <w:t>No tenemos funcionalidades no implementadas y creemos que todas funcionan correctamente.</w:t>
      </w:r>
    </w:p>
    <w:p w14:paraId="7854C447" w14:textId="77777777" w:rsidR="008372E8" w:rsidRPr="008372E8" w:rsidRDefault="008372E8" w:rsidP="008372E8">
      <w:pPr>
        <w:rPr>
          <w:lang w:val="es-ES"/>
        </w:rPr>
      </w:pPr>
    </w:p>
    <w:p w14:paraId="2DB979A4" w14:textId="77777777" w:rsidR="008372E8" w:rsidRPr="008372E8" w:rsidRDefault="008372E8" w:rsidP="008372E8">
      <w:pPr>
        <w:rPr>
          <w:lang w:val="es-ES"/>
        </w:rPr>
      </w:pPr>
    </w:p>
    <w:p w14:paraId="6E98D70B" w14:textId="77777777" w:rsidR="008372E8" w:rsidRPr="00F26506" w:rsidRDefault="008372E8">
      <w:pPr>
        <w:rPr>
          <w:noProof/>
          <w:lang w:val="es-ES"/>
        </w:rPr>
      </w:pPr>
    </w:p>
    <w:sectPr w:rsidR="008372E8" w:rsidRPr="00F26506" w:rsidSect="00110795">
      <w:footerReference w:type="default" r:id="rId14"/>
      <w:pgSz w:w="12240" w:h="15840"/>
      <w:pgMar w:top="720" w:right="720" w:bottom="720" w:left="720" w:header="720" w:footer="720" w:gutter="0"/>
      <w:pgNumType w:start="0"/>
      <w:cols w:space="720"/>
      <w:titlePg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1929B5B" w14:textId="77777777" w:rsidR="00D12FF8" w:rsidRDefault="00D12FF8">
      <w:pPr>
        <w:spacing w:after="0"/>
      </w:pPr>
      <w:r>
        <w:separator/>
      </w:r>
    </w:p>
  </w:endnote>
  <w:endnote w:type="continuationSeparator" w:id="0">
    <w:p w14:paraId="3DB2FFE5" w14:textId="77777777" w:rsidR="00D12FF8" w:rsidRDefault="00D12FF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28607979"/>
      <w:docPartObj>
        <w:docPartGallery w:val="Page Numbers (Bottom of Page)"/>
        <w:docPartUnique/>
      </w:docPartObj>
    </w:sdtPr>
    <w:sdtEndPr/>
    <w:sdtContent>
      <w:p w14:paraId="548489BF" w14:textId="77777777" w:rsidR="00ED2F83" w:rsidRDefault="00ED2F83">
        <w:pPr>
          <w:pStyle w:val="Footer"/>
        </w:pPr>
        <w:r>
          <w:rPr>
            <w:noProof/>
            <w:lang w:eastAsia="en-U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594488F" wp14:editId="34B06885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1" name="Rectángul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</w:sdtPr>
                                  <w:sdtEndPr/>
                                  <w:sdtContent>
                                    <w:p w14:paraId="6B79D670" w14:textId="29E68256" w:rsidR="00ED2F83" w:rsidRDefault="00ED2F83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cs="Times New Roman"/>
                                          <w:sz w:val="22"/>
                                          <w:szCs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cs="Times New Roman"/>
                                          <w:sz w:val="22"/>
                                          <w:szCs w:val="22"/>
                                        </w:rPr>
                                        <w:fldChar w:fldCharType="separate"/>
                                      </w:r>
                                      <w:r w:rsidR="00651840" w:rsidRPr="00651840"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  <w:lang w:val="es-ES"/>
                                        </w:rPr>
                                        <w:t>4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5594488F" id="Rectángulo 1" o:spid="_x0000_s1032" style="position:absolute;left:0;text-align:left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</w:sdtPr>
                            <w:sdtEndPr/>
                            <w:sdtContent>
                              <w:p w14:paraId="6B79D670" w14:textId="29E68256" w:rsidR="00ED2F83" w:rsidRDefault="00ED2F83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cs="Times New Roman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cs="Times New Roman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651840" w:rsidRPr="00651840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  <w:lang w:val="es-ES"/>
                                  </w:rPr>
                                  <w:t>4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26D778" w14:textId="77777777" w:rsidR="00D12FF8" w:rsidRDefault="00D12FF8">
      <w:pPr>
        <w:spacing w:after="0"/>
      </w:pPr>
      <w:r>
        <w:separator/>
      </w:r>
    </w:p>
  </w:footnote>
  <w:footnote w:type="continuationSeparator" w:id="0">
    <w:p w14:paraId="0CC8C335" w14:textId="77777777" w:rsidR="00D12FF8" w:rsidRDefault="00D12FF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4B051F"/>
    <w:multiLevelType w:val="hybridMultilevel"/>
    <w:tmpl w:val="1C8C88AE"/>
    <w:lvl w:ilvl="0" w:tplc="20969FF6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color w:val="1481AB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C73357"/>
    <w:multiLevelType w:val="hybridMultilevel"/>
    <w:tmpl w:val="421C92C6"/>
    <w:lvl w:ilvl="0" w:tplc="11DECA10">
      <w:numFmt w:val="bullet"/>
      <w:lvlText w:val="-"/>
      <w:lvlJc w:val="left"/>
      <w:pPr>
        <w:ind w:left="720" w:hanging="360"/>
      </w:pPr>
      <w:rPr>
        <w:rFonts w:ascii="Corbel" w:eastAsiaTheme="minorEastAsia" w:hAnsi="Corbel" w:cstheme="minorBidi" w:hint="default"/>
        <w:b w:val="0"/>
        <w:u w:val="none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207061"/>
    <w:multiLevelType w:val="hybridMultilevel"/>
    <w:tmpl w:val="002297D4"/>
    <w:lvl w:ilvl="0" w:tplc="108AD83C">
      <w:numFmt w:val="bullet"/>
      <w:lvlText w:val="-"/>
      <w:lvlJc w:val="left"/>
      <w:pPr>
        <w:ind w:left="720" w:hanging="360"/>
      </w:pPr>
      <w:rPr>
        <w:rFonts w:ascii="Corbel" w:eastAsiaTheme="minorEastAsia" w:hAnsi="Corbel" w:cstheme="minorBidi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CF5304"/>
    <w:multiLevelType w:val="hybridMultilevel"/>
    <w:tmpl w:val="1C8C88AE"/>
    <w:lvl w:ilvl="0" w:tplc="20969FF6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color w:val="1481AB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AE674C"/>
    <w:multiLevelType w:val="hybridMultilevel"/>
    <w:tmpl w:val="1C8C88AE"/>
    <w:lvl w:ilvl="0" w:tplc="20969FF6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color w:val="1481AB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AB602B"/>
    <w:multiLevelType w:val="hybridMultilevel"/>
    <w:tmpl w:val="1C8C88AE"/>
    <w:lvl w:ilvl="0" w:tplc="20969FF6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color w:val="1481AB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0"/>
  </w:num>
  <w:num w:numId="5">
    <w:abstractNumId w:val="3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F83"/>
    <w:rsid w:val="00066685"/>
    <w:rsid w:val="00110795"/>
    <w:rsid w:val="001765B4"/>
    <w:rsid w:val="001A17A2"/>
    <w:rsid w:val="001C2E32"/>
    <w:rsid w:val="00222139"/>
    <w:rsid w:val="002466A8"/>
    <w:rsid w:val="002B2ED5"/>
    <w:rsid w:val="00380229"/>
    <w:rsid w:val="00512F81"/>
    <w:rsid w:val="005477FE"/>
    <w:rsid w:val="00651840"/>
    <w:rsid w:val="00661446"/>
    <w:rsid w:val="008372E8"/>
    <w:rsid w:val="00B17ACF"/>
    <w:rsid w:val="00B601E4"/>
    <w:rsid w:val="00B9769B"/>
    <w:rsid w:val="00C86183"/>
    <w:rsid w:val="00C96CF8"/>
    <w:rsid w:val="00D12FF8"/>
    <w:rsid w:val="00ED2F83"/>
    <w:rsid w:val="00ED49D2"/>
    <w:rsid w:val="00F26506"/>
    <w:rsid w:val="00F44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925DC2"/>
  <w15:docId w15:val="{84A746F4-3FF4-4A96-9E04-CB30933FA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ja-JP" w:bidi="ar-SA"/>
      </w:rPr>
    </w:rPrDefault>
    <w:pPrDefault>
      <w:pPr>
        <w:spacing w:after="12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40"/>
      <w:jc w:val="center"/>
      <w:outlineLvl w:val="0"/>
    </w:pPr>
    <w:rPr>
      <w:rFonts w:asciiTheme="majorHAnsi" w:eastAsiaTheme="majorEastAsia" w:hAnsiTheme="majorHAnsi" w:cstheme="majorBidi"/>
      <w:color w:val="1481AB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40" w:after="0"/>
      <w:jc w:val="center"/>
      <w:outlineLvl w:val="1"/>
    </w:pPr>
    <w:rPr>
      <w:rFonts w:asciiTheme="majorHAnsi" w:eastAsiaTheme="majorEastAsia" w:hAnsiTheme="majorHAnsi" w:cstheme="majorBidi"/>
      <w:i/>
      <w:iCs/>
      <w:color w:val="1481AB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20" w:after="0"/>
      <w:jc w:val="center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0"/>
      <w:jc w:val="center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1481AB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i/>
      <w:iCs/>
      <w:color w:val="1481AB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/>
      <w:contextualSpacing/>
      <w:jc w:val="center"/>
    </w:pPr>
    <w:rPr>
      <w:rFonts w:asciiTheme="majorHAnsi" w:eastAsiaTheme="majorEastAsia" w:hAnsiTheme="majorHAnsi" w:cstheme="majorBidi"/>
      <w:color w:val="0D5672" w:themeColor="accent1" w:themeShade="80"/>
      <w:spacing w:val="-7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D5672" w:themeColor="accent1" w:themeShade="80"/>
      <w:spacing w:val="-7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ubtleReference">
    <w:name w:val="Subtle Reference"/>
    <w:basedOn w:val="DefaultParagraphFont"/>
    <w:uiPriority w:val="31"/>
    <w:qFormat/>
    <w:rPr>
      <w:smallCaps/>
      <w:color w:val="404040" w:themeColor="text1" w:themeTint="BF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95959" w:themeColor="text1" w:themeTint="A6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40" w:after="240" w:line="252" w:lineRule="auto"/>
      <w:ind w:left="864" w:right="864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spacing w:before="100" w:beforeAutospacing="1" w:after="240"/>
      <w:ind w:left="864" w:right="864"/>
    </w:pPr>
    <w:rPr>
      <w:rFonts w:asciiTheme="majorHAnsi" w:eastAsiaTheme="majorEastAsia" w:hAnsiTheme="majorHAnsi" w:cstheme="majorBidi"/>
      <w:color w:val="1481AB" w:themeColor="accent1" w:themeShade="BF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 w:cstheme="majorBidi"/>
      <w:color w:val="1481AB" w:themeColor="accent1" w:themeShade="BF"/>
      <w:sz w:val="24"/>
      <w:szCs w:val="24"/>
    </w:rPr>
  </w:style>
  <w:style w:type="paragraph" w:styleId="NoSpacing">
    <w:name w:val="No Spacing"/>
    <w:link w:val="NoSpacingChar"/>
    <w:uiPriority w:val="1"/>
    <w:qFormat/>
    <w:pPr>
      <w:spacing w:after="0"/>
    </w:pPr>
  </w:style>
  <w:style w:type="character" w:styleId="BookTitle">
    <w:name w:val="Book Title"/>
    <w:basedOn w:val="DefaultParagraphFont"/>
    <w:uiPriority w:val="33"/>
    <w:qFormat/>
    <w:rPr>
      <w:b/>
      <w:bCs/>
      <w:smallCaps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404040" w:themeColor="text1" w:themeTint="BF"/>
      <w:sz w:val="20"/>
      <w:szCs w:val="20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D2F8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D2F83"/>
    <w:rPr>
      <w:color w:val="6EAC1C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D2F8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F83"/>
  </w:style>
  <w:style w:type="paragraph" w:styleId="Footer">
    <w:name w:val="footer"/>
    <w:basedOn w:val="Normal"/>
    <w:link w:val="FooterChar"/>
    <w:uiPriority w:val="99"/>
    <w:unhideWhenUsed/>
    <w:rsid w:val="00ED2F8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F83"/>
  </w:style>
  <w:style w:type="character" w:styleId="PlaceholderText">
    <w:name w:val="Placeholder Text"/>
    <w:basedOn w:val="DefaultParagraphFont"/>
    <w:uiPriority w:val="99"/>
    <w:semiHidden/>
    <w:rsid w:val="00B9769B"/>
    <w:rPr>
      <w:color w:val="808080"/>
    </w:rPr>
  </w:style>
  <w:style w:type="paragraph" w:styleId="TOC2">
    <w:name w:val="toc 2"/>
    <w:basedOn w:val="Normal"/>
    <w:next w:val="Normal"/>
    <w:autoRedefine/>
    <w:uiPriority w:val="39"/>
    <w:unhideWhenUsed/>
    <w:rsid w:val="005477FE"/>
    <w:pPr>
      <w:spacing w:after="100"/>
      <w:ind w:left="2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emf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microsoft.com/office/2007/relationships/hdphoto" Target="media/hdphoto1.wdp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t&#237;as\AppData\Roaming\Microsoft\Plantillas\Dise&#241;o%20de%20flujo.dotx" TargetMode="Externa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orbel">
      <a:majorFont>
        <a:latin typeface="Corbel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orbel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5CACD4-C9AE-4AFF-A430-14AD177FEA5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ADA9B92-F05E-4D83-8B37-F213C1B0C7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de flujo.dotx</Template>
  <TotalTime>377</TotalTime>
  <Pages>5</Pages>
  <Words>709</Words>
  <Characters>4047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Obligatorio</vt:lpstr>
      <vt:lpstr>Obligatorio</vt:lpstr>
    </vt:vector>
  </TitlesOfParts>
  <Company/>
  <LinksUpToDate>false</LinksUpToDate>
  <CharactersWithSpaces>4747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Obligatorio</dc:title>
  <dc:subject>Estructuras de datos y algoritmos 1</dc:subject>
  <dc:creator>Matías Gutierrez (200244) – Bruno Vezoli ()</dc:creator>
  <cp:keywords/>
  <cp:lastModifiedBy>Bruno Vezoli</cp:lastModifiedBy>
  <cp:revision>14</cp:revision>
  <cp:lastPrinted>2016-06-19T01:42:00Z</cp:lastPrinted>
  <dcterms:created xsi:type="dcterms:W3CDTF">2016-06-15T11:08:00Z</dcterms:created>
  <dcterms:modified xsi:type="dcterms:W3CDTF">2016-06-19T01:51:00Z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TC037500379991</vt:lpwstr>
  </property>
</Properties>
</file>